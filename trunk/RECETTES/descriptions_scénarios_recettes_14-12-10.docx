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kern w:val="28"/>
        </w:rPr>
        <w:id w:val="-240795504"/>
      </w:sdtPr>
      <w:sdtEndPr>
        <w:rPr>
          <w:kern w:val="0"/>
          <w:sz w:val="56"/>
        </w:rPr>
      </w:sdtEndPr>
      <w:sdtContent>
        <w:p w:rsidR="00794BC6" w:rsidRDefault="00B75488">
          <w:pPr>
            <w:rPr>
              <w:kern w:val="28"/>
            </w:rPr>
          </w:pPr>
          <w:r>
            <w:rPr>
              <w:noProof/>
            </w:rPr>
            <w:drawing>
              <wp:anchor distT="0" distB="0" distL="114300" distR="114300" simplePos="0" relativeHeight="251675648" behindDoc="1" locked="0" layoutInCell="1" allowOverlap="1" wp14:anchorId="23A82C5E" wp14:editId="05BAD19E">
                <wp:simplePos x="0" y="0"/>
                <wp:positionH relativeFrom="column">
                  <wp:posOffset>-167640</wp:posOffset>
                </wp:positionH>
                <wp:positionV relativeFrom="paragraph">
                  <wp:posOffset>-128905</wp:posOffset>
                </wp:positionV>
                <wp:extent cx="4516755" cy="1683385"/>
                <wp:effectExtent l="0" t="0" r="0" b="0"/>
                <wp:wrapThrough wrapText="bothSides">
                  <wp:wrapPolygon edited="0">
                    <wp:start x="0" y="0"/>
                    <wp:lineTo x="0" y="21266"/>
                    <wp:lineTo x="21500" y="21266"/>
                    <wp:lineTo x="21500" y="0"/>
                    <wp:lineTo x="0" y="0"/>
                  </wp:wrapPolygon>
                </wp:wrapThrough>
                <wp:docPr id="18" name="Image 18" descr="http://istil.univ-lyon1.fr/images/istil/logoistillarg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istil.univ-lyon1.fr/images/istil/logoistillarg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16755" cy="168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72063" behindDoc="1" locked="0" layoutInCell="1" allowOverlap="1" wp14:anchorId="6B08481A" wp14:editId="37C30601">
                <wp:simplePos x="0" y="0"/>
                <wp:positionH relativeFrom="column">
                  <wp:posOffset>4914900</wp:posOffset>
                </wp:positionH>
                <wp:positionV relativeFrom="paragraph">
                  <wp:posOffset>-44450</wp:posOffset>
                </wp:positionV>
                <wp:extent cx="1318260" cy="1329055"/>
                <wp:effectExtent l="0" t="0" r="0" b="0"/>
                <wp:wrapThrough wrapText="bothSides">
                  <wp:wrapPolygon edited="0">
                    <wp:start x="1561" y="929"/>
                    <wp:lineTo x="1249" y="20124"/>
                    <wp:lineTo x="20289" y="20124"/>
                    <wp:lineTo x="19977" y="929"/>
                    <wp:lineTo x="1561" y="929"/>
                  </wp:wrapPolygon>
                </wp:wrapThrough>
                <wp:docPr id="7" name="Image 7" descr="logodartie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dartie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8260" cy="13290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94BC6" w:rsidRDefault="00F53D42">
          <w:pPr>
            <w:spacing w:line="276" w:lineRule="auto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7556A50C" wp14:editId="1806BDCA">
                    <wp:simplePos x="0" y="0"/>
                    <wp:positionH relativeFrom="margin">
                      <wp:posOffset>221615</wp:posOffset>
                    </wp:positionH>
                    <wp:positionV relativeFrom="margin">
                      <wp:posOffset>4092575</wp:posOffset>
                    </wp:positionV>
                    <wp:extent cx="6272530" cy="566420"/>
                    <wp:effectExtent l="0" t="0" r="0" b="5080"/>
                    <wp:wrapNone/>
                    <wp:docPr id="1" name="Zone de texte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72530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4BC6" w:rsidRDefault="00186E45">
                                <w:pPr>
                                  <w:pStyle w:val="Sous-titre"/>
                                </w:pPr>
                                <w:sdt>
                                  <w:sdtPr>
                                    <w:alias w:val="Sous-titre"/>
                                    <w:id w:val="974024325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84C7C">
                                      <w:t>Projet Darties – Groupe2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" o:spid="_x0000_s1026" type="#_x0000_t202" style="position:absolute;margin-left:17.45pt;margin-top:322.25pt;width:493.9pt;height:44.6pt;z-index:251674624;visibility:visible;mso-wrap-style:square;mso-width-percent:98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8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" filled="f" stroked="f">
                    <v:textbox>
                      <w:txbxContent>
                        <w:p w:rsidR="00794BC6" w:rsidRDefault="00186E45">
                          <w:pPr>
                            <w:pStyle w:val="Sous-titre"/>
                          </w:pPr>
                          <w:sdt>
                            <w:sdtPr>
                              <w:alias w:val="Sous-titre"/>
                              <w:id w:val="974024325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84C7C">
                                <w:t>Projet Darties – Groupe2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4FCA383E" wp14:editId="1BDC813C">
                    <wp:simplePos x="0" y="0"/>
                    <wp:positionH relativeFrom="margin">
                      <wp:posOffset>142875</wp:posOffset>
                    </wp:positionH>
                    <wp:positionV relativeFrom="margin">
                      <wp:posOffset>3216275</wp:posOffset>
                    </wp:positionV>
                    <wp:extent cx="6016625" cy="886460"/>
                    <wp:effectExtent l="0" t="0" r="0" b="8890"/>
                    <wp:wrapNone/>
                    <wp:docPr id="3" name="Zone de text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886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4BC6" w:rsidRDefault="00186E45">
                                <w:pPr>
                                  <w:pStyle w:val="Titre"/>
                                  <w:rPr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sz w:val="56"/>
                                    </w:rPr>
                                    <w:alias w:val="Titre"/>
                                    <w:id w:val="-831992851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215CE">
                                      <w:rPr>
                                        <w:sz w:val="56"/>
                                      </w:rPr>
                                      <w:t>Scénarios Recette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26" o:spid="_x0000_s1027" type="#_x0000_t202" style="position:absolute;margin-left:11.25pt;margin-top:253.25pt;width:473.75pt;height:69.8pt;z-index:251669504;visibility:visible;mso-wrap-style:square;mso-width-percent:94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4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" filled="f" stroked="f">
                    <v:textbox>
                      <w:txbxContent>
                        <w:p w:rsidR="00794BC6" w:rsidRDefault="00186E45">
                          <w:pPr>
                            <w:pStyle w:val="Titre"/>
                            <w:rPr>
                              <w:sz w:val="56"/>
                            </w:rPr>
                          </w:pPr>
                          <w:sdt>
                            <w:sdtPr>
                              <w:rPr>
                                <w:sz w:val="56"/>
                              </w:rPr>
                              <w:alias w:val="Titre"/>
                              <w:id w:val="-831992851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2215CE">
                                <w:rPr>
                                  <w:sz w:val="56"/>
                                </w:rPr>
                                <w:t>Scénarios Recette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1353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55ABAE98" wp14:editId="3655F09C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7193280</wp:posOffset>
                        </wp:positionV>
                      </mc:Fallback>
                    </mc:AlternateContent>
                    <wp:extent cx="128270" cy="2823210"/>
                    <wp:effectExtent l="0" t="0" r="0" b="0"/>
                    <wp:wrapNone/>
                    <wp:docPr id="4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282321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id="Rectangle 9" o:spid="_x0000_s1026" style="position:absolute;margin-left:0;margin-top:0;width:10.1pt;height:222.3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KMlQIAADI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" fillcolor="#d1282e [3215]" stroked="f">
                    <w10:wrap anchorx="margin" anchory="margin"/>
                  </v:rect>
                </w:pict>
              </mc:Fallback>
            </mc:AlternateContent>
          </w:r>
          <w:r w:rsidR="0021353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19FC6006" wp14:editId="01FC875F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6987540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498475</wp:posOffset>
                        </wp:positionV>
                      </mc:Fallback>
                    </mc:AlternateContent>
                    <wp:extent cx="128270" cy="6297930"/>
                    <wp:effectExtent l="0" t="0" r="0" b="0"/>
                    <wp:wrapNone/>
                    <wp:docPr id="5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629793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id="Rectangle 8" o:spid="_x0000_s1026" style="position:absolute;margin-left:0;margin-top:0;width:10.1pt;height:495.9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" fillcolor="black [3213]" stroked="f">
                    <w10:wrap anchorx="margin" anchory="margin"/>
                  </v:rect>
                </w:pict>
              </mc:Fallback>
            </mc:AlternateContent>
          </w:r>
          <w:r w:rsidR="0021353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FE1FC09" wp14:editId="2B8ECBC6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39585" cy="9121140"/>
                    <wp:effectExtent l="0" t="0" r="9525" b="0"/>
                    <wp:wrapNone/>
                    <wp:docPr id="6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9585" cy="912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id="Rectangle 4" o:spid="_x0000_s1026" style="position:absolute;margin-left:0;margin-top:0;width:538.55pt;height:718.2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21353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02C47FE" wp14:editId="5DD2A5AD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87000</wp14:pctPosVOffset>
                        </wp:positionV>
                      </mc:Choice>
                      <mc:Fallback>
                        <wp:positionV relativeFrom="page">
                          <wp:posOffset>8763000</wp:posOffset>
                        </wp:positionV>
                      </mc:Fallback>
                    </mc:AlternateContent>
                    <wp:extent cx="6016625" cy="804545"/>
                    <wp:effectExtent l="0" t="0" r="0" b="0"/>
                    <wp:wrapNone/>
                    <wp:docPr id="16" name="Zone de text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804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4BC6" w:rsidRPr="00F53D42" w:rsidRDefault="00B75488">
                                <w:pPr>
                                  <w:rPr>
                                    <w:b/>
                                  </w:rPr>
                                </w:pPr>
                                <w:r w:rsidRPr="00F53D42">
                                  <w:rPr>
                                    <w:b/>
                                  </w:rPr>
                                  <w:t xml:space="preserve">Création du document : </w:t>
                                </w:r>
                                <w:r w:rsidR="002215CE">
                                  <w:rPr>
                                    <w:b/>
                                  </w:rPr>
                                  <w:t xml:space="preserve">Florent </w:t>
                                </w:r>
                                <w:proofErr w:type="spellStart"/>
                                <w:r w:rsidR="002215CE">
                                  <w:rPr>
                                    <w:b/>
                                  </w:rPr>
                                  <w:t>Grigis</w:t>
                                </w:r>
                                <w:proofErr w:type="spellEnd"/>
                              </w:p>
                              <w:p w:rsidR="00B75488" w:rsidRPr="00F53D42" w:rsidRDefault="00B75488">
                                <w:pPr>
                                  <w:rPr>
                                    <w:b/>
                                  </w:rPr>
                                </w:pPr>
                                <w:r w:rsidRPr="00F53D42">
                                  <w:rPr>
                                    <w:b/>
                                  </w:rPr>
                                  <w:t xml:space="preserve">Date : </w:t>
                                </w:r>
                                <w:r w:rsidRPr="0082377E">
                                  <w:rPr>
                                    <w:b/>
                                  </w:rPr>
                                  <w:t>15/12/2010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24" o:spid="_x0000_s1028" type="#_x0000_t202" style="position:absolute;margin-left:0;margin-top:0;width:473.75pt;height:63.35pt;z-index:251668480;visibility:visible;mso-wrap-style:square;mso-width-percent:940;mso-height-percent:0;mso-top-percent:870;mso-wrap-distance-left:9pt;mso-wrap-distance-top:0;mso-wrap-distance-right:9pt;mso-wrap-distance-bottom:0;mso-position-horizontal:left;mso-position-horizontal-relative:margin;mso-position-vertical-relative:margin;mso-width-percent:940;mso-height-percent:0;mso-top-percent:87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" filled="f" stroked="f">
                    <v:textbox>
                      <w:txbxContent>
                        <w:p w:rsidR="00794BC6" w:rsidRPr="00F53D42" w:rsidRDefault="00B75488">
                          <w:pPr>
                            <w:rPr>
                              <w:b/>
                            </w:rPr>
                          </w:pPr>
                          <w:r w:rsidRPr="00F53D42">
                            <w:rPr>
                              <w:b/>
                            </w:rPr>
                            <w:t xml:space="preserve">Création du document : </w:t>
                          </w:r>
                          <w:r w:rsidR="002215CE">
                            <w:rPr>
                              <w:b/>
                            </w:rPr>
                            <w:t xml:space="preserve">Florent </w:t>
                          </w:r>
                          <w:proofErr w:type="spellStart"/>
                          <w:r w:rsidR="002215CE">
                            <w:rPr>
                              <w:b/>
                            </w:rPr>
                            <w:t>Grigis</w:t>
                          </w:r>
                          <w:proofErr w:type="spellEnd"/>
                        </w:p>
                        <w:p w:rsidR="00B75488" w:rsidRPr="00F53D42" w:rsidRDefault="00B75488">
                          <w:pPr>
                            <w:rPr>
                              <w:b/>
                            </w:rPr>
                          </w:pPr>
                          <w:r w:rsidRPr="00F53D42">
                            <w:rPr>
                              <w:b/>
                            </w:rPr>
                            <w:t xml:space="preserve">Date : </w:t>
                          </w:r>
                          <w:r w:rsidRPr="0082377E">
                            <w:rPr>
                              <w:b/>
                            </w:rPr>
                            <w:t>15/12/2010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213538">
            <w:rPr>
              <w:sz w:val="56"/>
            </w:rPr>
            <w:br w:type="page"/>
          </w:r>
        </w:p>
      </w:sdtContent>
    </w:sdt>
    <w:sdt>
      <w:sdtPr>
        <w:id w:val="633372245"/>
        <w:placeholder>
          <w:docPart w:val="89FDEBBF775B45DAB2F630E3E8809046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794BC6" w:rsidRDefault="002215CE">
          <w:pPr>
            <w:pStyle w:val="Titre"/>
          </w:pPr>
          <w:r>
            <w:t>Scénarios Recette</w:t>
          </w:r>
        </w:p>
      </w:sdtContent>
    </w:sdt>
    <w:p w:rsidR="00794BC6" w:rsidRDefault="00186E45">
      <w:pPr>
        <w:pStyle w:val="Sous-titre"/>
      </w:pPr>
      <w:sdt>
        <w:sdtPr>
          <w:id w:val="1161806749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484C7C">
            <w:t>Projet Darties – Groupe2</w:t>
          </w:r>
        </w:sdtContent>
      </w:sdt>
      <w:r w:rsidR="00213538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2"/>
        <w:gridCol w:w="1491"/>
        <w:gridCol w:w="3740"/>
        <w:gridCol w:w="1555"/>
        <w:gridCol w:w="484"/>
        <w:gridCol w:w="1622"/>
      </w:tblGrid>
      <w:tr w:rsidR="002215CE" w:rsidTr="002215CE">
        <w:tc>
          <w:tcPr>
            <w:tcW w:w="7338" w:type="dxa"/>
            <w:gridSpan w:val="4"/>
          </w:tcPr>
          <w:p w:rsidR="002215CE" w:rsidRPr="0089639D" w:rsidRDefault="002215CE" w:rsidP="00F604D9">
            <w:pPr>
              <w:rPr>
                <w:i/>
                <w:sz w:val="28"/>
                <w:szCs w:val="28"/>
              </w:rPr>
            </w:pPr>
            <w:bookmarkStart w:id="0" w:name="_GoBack"/>
            <w:bookmarkEnd w:id="0"/>
            <w:r w:rsidRPr="0089639D">
              <w:rPr>
                <w:b/>
                <w:sz w:val="28"/>
                <w:szCs w:val="28"/>
              </w:rPr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A.1.1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Interface de connexion</w:t>
            </w:r>
          </w:p>
        </w:tc>
        <w:tc>
          <w:tcPr>
            <w:tcW w:w="2106" w:type="dxa"/>
            <w:gridSpan w:val="2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2215CE">
        <w:tc>
          <w:tcPr>
            <w:tcW w:w="9444" w:type="dxa"/>
            <w:gridSpan w:val="6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Default="002215CE" w:rsidP="00F604D9">
            <w:pPr>
              <w:rPr>
                <w:b/>
              </w:rPr>
            </w:pP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2215CE">
        <w:tc>
          <w:tcPr>
            <w:tcW w:w="9444" w:type="dxa"/>
            <w:gridSpan w:val="6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  <w:r>
              <w:t>Vérifier l'ergonomie de la page de connexion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2215CE">
        <w:trPr>
          <w:trHeight w:val="101"/>
        </w:trPr>
        <w:tc>
          <w:tcPr>
            <w:tcW w:w="2043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740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39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622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2215CE" w:rsidTr="002215CE">
        <w:trPr>
          <w:trHeight w:val="61"/>
        </w:trPr>
        <w:tc>
          <w:tcPr>
            <w:tcW w:w="552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491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740" w:type="dxa"/>
          </w:tcPr>
          <w:p w:rsidR="002215CE" w:rsidRDefault="002215CE" w:rsidP="00F604D9"/>
        </w:tc>
        <w:tc>
          <w:tcPr>
            <w:tcW w:w="2039" w:type="dxa"/>
            <w:gridSpan w:val="2"/>
          </w:tcPr>
          <w:p w:rsidR="002215CE" w:rsidRDefault="002215CE" w:rsidP="00F604D9"/>
        </w:tc>
        <w:tc>
          <w:tcPr>
            <w:tcW w:w="1622" w:type="dxa"/>
          </w:tcPr>
          <w:p w:rsidR="002215CE" w:rsidRDefault="002215CE" w:rsidP="00F604D9"/>
        </w:tc>
      </w:tr>
      <w:tr w:rsidR="002215CE" w:rsidTr="002215CE">
        <w:trPr>
          <w:trHeight w:val="61"/>
        </w:trPr>
        <w:tc>
          <w:tcPr>
            <w:tcW w:w="552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491" w:type="dxa"/>
          </w:tcPr>
          <w:p w:rsidR="002215CE" w:rsidRPr="000127B4" w:rsidRDefault="002215CE" w:rsidP="00F604D9">
            <w:pPr>
              <w:jc w:val="center"/>
            </w:pPr>
            <w:r>
              <w:t>Lancement de l'application.</w:t>
            </w:r>
          </w:p>
        </w:tc>
        <w:tc>
          <w:tcPr>
            <w:tcW w:w="3740" w:type="dxa"/>
          </w:tcPr>
          <w:p w:rsidR="002215CE" w:rsidRDefault="002215CE" w:rsidP="00F604D9">
            <w:r w:rsidRPr="000127B4">
              <w:rPr>
                <w:noProof/>
              </w:rPr>
              <w:drawing>
                <wp:inline distT="0" distB="0" distL="0" distR="0" wp14:anchorId="3A5222CD" wp14:editId="7C0DD7B4">
                  <wp:extent cx="2218394" cy="1679944"/>
                  <wp:effectExtent l="19050" t="0" r="0" b="0"/>
                  <wp:docPr id="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394" cy="1679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9" w:type="dxa"/>
            <w:gridSpan w:val="2"/>
          </w:tcPr>
          <w:p w:rsidR="002215CE" w:rsidRDefault="002215CE" w:rsidP="00F604D9"/>
        </w:tc>
        <w:tc>
          <w:tcPr>
            <w:tcW w:w="1622" w:type="dxa"/>
          </w:tcPr>
          <w:p w:rsidR="002215CE" w:rsidRDefault="002215CE" w:rsidP="00F604D9"/>
        </w:tc>
      </w:tr>
    </w:tbl>
    <w:p w:rsidR="002215CE" w:rsidRDefault="002215CE" w:rsidP="002215CE"/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4"/>
        <w:gridCol w:w="1279"/>
        <w:gridCol w:w="3740"/>
        <w:gridCol w:w="2170"/>
        <w:gridCol w:w="142"/>
        <w:gridCol w:w="1518"/>
      </w:tblGrid>
      <w:tr w:rsidR="002215CE" w:rsidTr="00F604D9">
        <w:tc>
          <w:tcPr>
            <w:tcW w:w="7905" w:type="dxa"/>
            <w:gridSpan w:val="5"/>
          </w:tcPr>
          <w:p w:rsidR="002215CE" w:rsidRPr="0089639D" w:rsidRDefault="002215CE" w:rsidP="00F604D9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 xml:space="preserve">A.2.1 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Page d'accueil du responsable magasin</w:t>
            </w:r>
          </w:p>
        </w:tc>
        <w:tc>
          <w:tcPr>
            <w:tcW w:w="1383" w:type="dxa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  <w:sz w:val="28"/>
                <w:szCs w:val="28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6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Pr="000127B4" w:rsidRDefault="002215CE" w:rsidP="00F604D9">
            <w:r>
              <w:t>être connecté en tant que responsable magasin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F604D9">
        <w:tc>
          <w:tcPr>
            <w:tcW w:w="9288" w:type="dxa"/>
            <w:gridSpan w:val="6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0127B4" w:rsidRDefault="002215CE" w:rsidP="00F604D9">
            <w:r>
              <w:t>Vérifier l'ergonomie de la page d'accueil du responsable magasin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F604D9">
        <w:trPr>
          <w:trHeight w:val="101"/>
        </w:trPr>
        <w:tc>
          <w:tcPr>
            <w:tcW w:w="1853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740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170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25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2215CE" w:rsidTr="00F604D9">
        <w:trPr>
          <w:trHeight w:val="61"/>
        </w:trPr>
        <w:tc>
          <w:tcPr>
            <w:tcW w:w="574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9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740" w:type="dxa"/>
          </w:tcPr>
          <w:p w:rsidR="002215CE" w:rsidRDefault="002215CE" w:rsidP="00F604D9"/>
        </w:tc>
        <w:tc>
          <w:tcPr>
            <w:tcW w:w="2170" w:type="dxa"/>
          </w:tcPr>
          <w:p w:rsidR="002215CE" w:rsidRDefault="002215CE" w:rsidP="00F604D9"/>
        </w:tc>
        <w:tc>
          <w:tcPr>
            <w:tcW w:w="1525" w:type="dxa"/>
            <w:gridSpan w:val="2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7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279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3740" w:type="dxa"/>
          </w:tcPr>
          <w:p w:rsidR="002215CE" w:rsidRDefault="002215CE" w:rsidP="00F604D9">
            <w:r w:rsidRPr="009D41D8">
              <w:rPr>
                <w:noProof/>
              </w:rPr>
              <w:drawing>
                <wp:inline distT="0" distB="0" distL="0" distR="0" wp14:anchorId="6ECE2816" wp14:editId="75E4D4DE">
                  <wp:extent cx="2218394" cy="1658680"/>
                  <wp:effectExtent l="19050" t="0" r="0" b="0"/>
                  <wp:docPr id="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8394" cy="1658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</w:tcPr>
          <w:p w:rsidR="002215CE" w:rsidRDefault="002215CE" w:rsidP="00F604D9"/>
        </w:tc>
        <w:tc>
          <w:tcPr>
            <w:tcW w:w="1525" w:type="dxa"/>
            <w:gridSpan w:val="2"/>
          </w:tcPr>
          <w:p w:rsidR="002215CE" w:rsidRDefault="002215CE" w:rsidP="00F604D9"/>
        </w:tc>
      </w:tr>
    </w:tbl>
    <w:p w:rsidR="002215CE" w:rsidRDefault="002215CE" w:rsidP="002215CE"/>
    <w:p w:rsidR="002215CE" w:rsidRDefault="002215CE" w:rsidP="002215CE">
      <w:r>
        <w:br w:type="page"/>
      </w:r>
    </w:p>
    <w:tbl>
      <w:tblPr>
        <w:tblStyle w:val="Grilledutableau"/>
        <w:tblW w:w="9524" w:type="dxa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3828"/>
        <w:gridCol w:w="1701"/>
        <w:gridCol w:w="377"/>
        <w:gridCol w:w="1182"/>
        <w:gridCol w:w="627"/>
      </w:tblGrid>
      <w:tr w:rsidR="002215CE" w:rsidTr="00F604D9">
        <w:tc>
          <w:tcPr>
            <w:tcW w:w="7715" w:type="dxa"/>
            <w:gridSpan w:val="5"/>
          </w:tcPr>
          <w:p w:rsidR="002215CE" w:rsidRPr="0089639D" w:rsidRDefault="002215CE" w:rsidP="00F604D9">
            <w:pPr>
              <w:rPr>
                <w:b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A.2.2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Onglet Palmarès du responsable magasin</w:t>
            </w:r>
          </w:p>
        </w:tc>
        <w:tc>
          <w:tcPr>
            <w:tcW w:w="1809" w:type="dxa"/>
            <w:gridSpan w:val="2"/>
          </w:tcPr>
          <w:p w:rsidR="002215CE" w:rsidRPr="00053824" w:rsidRDefault="002215CE" w:rsidP="00F604D9">
            <w:pPr>
              <w:jc w:val="center"/>
              <w:rPr>
                <w:i/>
              </w:rPr>
            </w:pPr>
            <w:r w:rsidRPr="00C76FFC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524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Pr="00785B4B" w:rsidRDefault="002215CE" w:rsidP="00F604D9">
            <w:r>
              <w:t>être connecté en tant que responsable magasin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c>
          <w:tcPr>
            <w:tcW w:w="9524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396A0D" w:rsidRDefault="002215CE" w:rsidP="00F604D9">
            <w:r>
              <w:t>Vérifier l'ergonomie de l'onglet palmarès du responsable magasin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rPr>
          <w:trHeight w:val="101"/>
        </w:trPr>
        <w:tc>
          <w:tcPr>
            <w:tcW w:w="1809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828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17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59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5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828" w:type="dxa"/>
          </w:tcPr>
          <w:p w:rsidR="002215CE" w:rsidRDefault="002215CE" w:rsidP="00F604D9"/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t>Cliquer sur l'onglet "Palmarès"</w:t>
            </w:r>
          </w:p>
        </w:tc>
        <w:tc>
          <w:tcPr>
            <w:tcW w:w="3828" w:type="dxa"/>
          </w:tcPr>
          <w:p w:rsidR="002215CE" w:rsidRDefault="002215CE" w:rsidP="00F604D9">
            <w:r w:rsidRPr="00785B4B">
              <w:rPr>
                <w:noProof/>
              </w:rPr>
              <w:drawing>
                <wp:inline distT="0" distB="0" distL="0" distR="0" wp14:anchorId="66C732AC" wp14:editId="02EFCB3A">
                  <wp:extent cx="2275368" cy="1711842"/>
                  <wp:effectExtent l="1905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583" cy="1711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>
            <w:r>
              <w:t>Vérifier la présence de l'icône "graphique"</w:t>
            </w:r>
          </w:p>
        </w:tc>
        <w:tc>
          <w:tcPr>
            <w:tcW w:w="627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2215CE" w:rsidRPr="00396A0D" w:rsidRDefault="002215CE" w:rsidP="00F604D9">
            <w:pPr>
              <w:jc w:val="center"/>
            </w:pPr>
            <w:r>
              <w:t>Cliquer sur l'icône "graphique"</w:t>
            </w:r>
          </w:p>
        </w:tc>
        <w:tc>
          <w:tcPr>
            <w:tcW w:w="3828" w:type="dxa"/>
          </w:tcPr>
          <w:p w:rsidR="002215CE" w:rsidRDefault="002215CE" w:rsidP="00F604D9">
            <w:r w:rsidRPr="00396A0D">
              <w:rPr>
                <w:noProof/>
              </w:rPr>
              <w:drawing>
                <wp:inline distT="0" distB="0" distL="0" distR="0" wp14:anchorId="44542246" wp14:editId="6AB3A5BB">
                  <wp:extent cx="2292221" cy="1722474"/>
                  <wp:effectExtent l="19050" t="0" r="0" b="0"/>
                  <wp:docPr id="1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796" cy="1722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</w:tbl>
    <w:p w:rsidR="002215CE" w:rsidRDefault="002215CE" w:rsidP="002215CE"/>
    <w:p w:rsidR="002215CE" w:rsidRDefault="002215CE" w:rsidP="002215CE">
      <w:r>
        <w:br w:type="page"/>
      </w:r>
    </w:p>
    <w:tbl>
      <w:tblPr>
        <w:tblStyle w:val="Grilledutableau"/>
        <w:tblW w:w="9524" w:type="dxa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3828"/>
        <w:gridCol w:w="1701"/>
        <w:gridCol w:w="377"/>
        <w:gridCol w:w="1182"/>
        <w:gridCol w:w="627"/>
      </w:tblGrid>
      <w:tr w:rsidR="002215CE" w:rsidTr="00F604D9">
        <w:tc>
          <w:tcPr>
            <w:tcW w:w="7715" w:type="dxa"/>
            <w:gridSpan w:val="5"/>
          </w:tcPr>
          <w:p w:rsidR="002215CE" w:rsidRPr="0089639D" w:rsidRDefault="002215CE" w:rsidP="00F604D9">
            <w:pPr>
              <w:rPr>
                <w:b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A.2.5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Onglet Etude du responsable magasin</w:t>
            </w:r>
          </w:p>
        </w:tc>
        <w:tc>
          <w:tcPr>
            <w:tcW w:w="1809" w:type="dxa"/>
            <w:gridSpan w:val="2"/>
          </w:tcPr>
          <w:p w:rsidR="002215CE" w:rsidRPr="00053824" w:rsidRDefault="002215CE" w:rsidP="00F604D9">
            <w:pPr>
              <w:jc w:val="center"/>
              <w:rPr>
                <w:i/>
              </w:rPr>
            </w:pPr>
            <w:r w:rsidRPr="00C76FFC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524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Pr="00785B4B" w:rsidRDefault="002215CE" w:rsidP="00F604D9">
            <w:r>
              <w:t>être connecté en tant que responsable magasin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c>
          <w:tcPr>
            <w:tcW w:w="9524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396A0D" w:rsidRDefault="002215CE" w:rsidP="00F604D9">
            <w:r>
              <w:t>Vérifier l'ergonomie de l'onglet étude du responsable magasin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rPr>
          <w:trHeight w:val="101"/>
        </w:trPr>
        <w:tc>
          <w:tcPr>
            <w:tcW w:w="1809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828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17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59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5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828" w:type="dxa"/>
          </w:tcPr>
          <w:p w:rsidR="002215CE" w:rsidRDefault="002215CE" w:rsidP="00F604D9"/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t>Cliquer sur l'onglet "Etude"</w:t>
            </w:r>
          </w:p>
        </w:tc>
        <w:tc>
          <w:tcPr>
            <w:tcW w:w="3828" w:type="dxa"/>
          </w:tcPr>
          <w:p w:rsidR="002215CE" w:rsidRDefault="002215CE" w:rsidP="00F604D9">
            <w:r w:rsidRPr="0083171E">
              <w:rPr>
                <w:noProof/>
              </w:rPr>
              <w:drawing>
                <wp:inline distT="0" distB="0" distL="0" distR="0" wp14:anchorId="08E9E0A9" wp14:editId="0F5C7230">
                  <wp:extent cx="2299700" cy="1733107"/>
                  <wp:effectExtent l="19050" t="0" r="5350" b="0"/>
                  <wp:docPr id="1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0128" cy="1733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275" w:type="dxa"/>
          </w:tcPr>
          <w:p w:rsidR="002215CE" w:rsidRPr="00396A0D" w:rsidRDefault="002215CE" w:rsidP="00F604D9">
            <w:pPr>
              <w:jc w:val="center"/>
            </w:pPr>
            <w:r>
              <w:t>Cliquer sur "Etape 2 : sélection des résultats"</w:t>
            </w:r>
          </w:p>
        </w:tc>
        <w:tc>
          <w:tcPr>
            <w:tcW w:w="3828" w:type="dxa"/>
          </w:tcPr>
          <w:p w:rsidR="002215CE" w:rsidRDefault="002215CE" w:rsidP="00F604D9">
            <w:r w:rsidRPr="0083171E">
              <w:rPr>
                <w:noProof/>
              </w:rPr>
              <w:drawing>
                <wp:inline distT="0" distB="0" distL="0" distR="0" wp14:anchorId="68955727" wp14:editId="443D6A74">
                  <wp:extent cx="2285592" cy="1722475"/>
                  <wp:effectExtent l="19050" t="0" r="408" b="0"/>
                  <wp:docPr id="19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5592" cy="172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275" w:type="dxa"/>
          </w:tcPr>
          <w:p w:rsidR="002215CE" w:rsidRDefault="002215CE" w:rsidP="00F604D9">
            <w:pPr>
              <w:jc w:val="center"/>
            </w:pPr>
            <w:r>
              <w:t>Cliquer sur "Etape 3 : sélection des paramètres…"</w:t>
            </w:r>
          </w:p>
        </w:tc>
        <w:tc>
          <w:tcPr>
            <w:tcW w:w="3828" w:type="dxa"/>
          </w:tcPr>
          <w:p w:rsidR="002215CE" w:rsidRPr="0083171E" w:rsidRDefault="002215CE" w:rsidP="00F604D9">
            <w:r w:rsidRPr="0083171E">
              <w:rPr>
                <w:noProof/>
              </w:rPr>
              <w:drawing>
                <wp:inline distT="0" distB="0" distL="0" distR="0" wp14:anchorId="0329C494" wp14:editId="74670C79">
                  <wp:extent cx="2301750" cy="1733107"/>
                  <wp:effectExtent l="19050" t="0" r="3300" b="0"/>
                  <wp:docPr id="2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863" cy="1735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3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275" w:type="dxa"/>
          </w:tcPr>
          <w:p w:rsidR="002215CE" w:rsidRDefault="002215CE" w:rsidP="00F604D9">
            <w:pPr>
              <w:jc w:val="center"/>
            </w:pPr>
            <w:r>
              <w:t>Cliquer sur "Etape 4 : sélection des paramètres…"</w:t>
            </w:r>
          </w:p>
        </w:tc>
        <w:tc>
          <w:tcPr>
            <w:tcW w:w="3828" w:type="dxa"/>
          </w:tcPr>
          <w:p w:rsidR="002215CE" w:rsidRPr="0083171E" w:rsidRDefault="002215CE" w:rsidP="00F604D9">
            <w:r w:rsidRPr="0083171E">
              <w:rPr>
                <w:noProof/>
              </w:rPr>
              <w:drawing>
                <wp:inline distT="0" distB="0" distL="0" distR="0" wp14:anchorId="30566C54" wp14:editId="7E86B258">
                  <wp:extent cx="2296172" cy="1711842"/>
                  <wp:effectExtent l="19050" t="0" r="8878" b="0"/>
                  <wp:docPr id="21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392" cy="1713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2215CE" w:rsidRDefault="002215CE" w:rsidP="00F604D9"/>
        </w:tc>
        <w:tc>
          <w:tcPr>
            <w:tcW w:w="1559" w:type="dxa"/>
            <w:gridSpan w:val="2"/>
          </w:tcPr>
          <w:p w:rsidR="002215CE" w:rsidRDefault="002215CE" w:rsidP="00F604D9"/>
        </w:tc>
        <w:tc>
          <w:tcPr>
            <w:tcW w:w="627" w:type="dxa"/>
          </w:tcPr>
          <w:p w:rsidR="002215CE" w:rsidRDefault="002215CE" w:rsidP="00F604D9"/>
        </w:tc>
      </w:tr>
    </w:tbl>
    <w:p w:rsidR="002215CE" w:rsidRDefault="002215CE" w:rsidP="002215C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4"/>
        <w:gridCol w:w="1279"/>
        <w:gridCol w:w="3816"/>
        <w:gridCol w:w="2170"/>
        <w:gridCol w:w="142"/>
        <w:gridCol w:w="1518"/>
      </w:tblGrid>
      <w:tr w:rsidR="002215CE" w:rsidTr="00F604D9">
        <w:tc>
          <w:tcPr>
            <w:tcW w:w="7905" w:type="dxa"/>
            <w:gridSpan w:val="5"/>
          </w:tcPr>
          <w:p w:rsidR="002215CE" w:rsidRPr="0089639D" w:rsidRDefault="002215CE" w:rsidP="00F604D9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 xml:space="preserve">A.5.1 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Page d'accueil du chef de produits</w:t>
            </w:r>
          </w:p>
        </w:tc>
        <w:tc>
          <w:tcPr>
            <w:tcW w:w="1383" w:type="dxa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  <w:sz w:val="28"/>
                <w:szCs w:val="28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6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Pr="000127B4" w:rsidRDefault="002215CE" w:rsidP="00F604D9">
            <w:r>
              <w:t>être connecté en tant que chef de produits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F604D9">
        <w:tc>
          <w:tcPr>
            <w:tcW w:w="9288" w:type="dxa"/>
            <w:gridSpan w:val="6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0127B4" w:rsidRDefault="002215CE" w:rsidP="00F604D9">
            <w:r>
              <w:t xml:space="preserve">Vérifier l'ergonomie de la page d'accueil du </w:t>
            </w:r>
            <w:r w:rsidRPr="0083171E">
              <w:rPr>
                <w:i/>
              </w:rPr>
              <w:t>chef de produits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F604D9">
        <w:trPr>
          <w:trHeight w:val="101"/>
        </w:trPr>
        <w:tc>
          <w:tcPr>
            <w:tcW w:w="1853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3740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170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525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2215CE" w:rsidTr="00F604D9">
        <w:trPr>
          <w:trHeight w:val="61"/>
        </w:trPr>
        <w:tc>
          <w:tcPr>
            <w:tcW w:w="574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279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3740" w:type="dxa"/>
          </w:tcPr>
          <w:p w:rsidR="002215CE" w:rsidRDefault="002215CE" w:rsidP="00F604D9"/>
        </w:tc>
        <w:tc>
          <w:tcPr>
            <w:tcW w:w="2170" w:type="dxa"/>
          </w:tcPr>
          <w:p w:rsidR="002215CE" w:rsidRDefault="002215CE" w:rsidP="00F604D9"/>
        </w:tc>
        <w:tc>
          <w:tcPr>
            <w:tcW w:w="1525" w:type="dxa"/>
            <w:gridSpan w:val="2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74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279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3740" w:type="dxa"/>
          </w:tcPr>
          <w:p w:rsidR="002215CE" w:rsidRDefault="002215CE" w:rsidP="00F604D9">
            <w:r w:rsidRPr="0083171E">
              <w:rPr>
                <w:noProof/>
              </w:rPr>
              <w:drawing>
                <wp:inline distT="0" distB="0" distL="0" distR="0" wp14:anchorId="1074E663" wp14:editId="6FB726B9">
                  <wp:extent cx="2262744" cy="1711841"/>
                  <wp:effectExtent l="19050" t="0" r="4206" b="0"/>
                  <wp:docPr id="24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2744" cy="1711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0" w:type="dxa"/>
          </w:tcPr>
          <w:p w:rsidR="002215CE" w:rsidRDefault="002215CE" w:rsidP="00F604D9"/>
        </w:tc>
        <w:tc>
          <w:tcPr>
            <w:tcW w:w="1525" w:type="dxa"/>
            <w:gridSpan w:val="2"/>
          </w:tcPr>
          <w:p w:rsidR="002215CE" w:rsidRDefault="002215CE" w:rsidP="00F604D9"/>
        </w:tc>
      </w:tr>
    </w:tbl>
    <w:p w:rsidR="002215CE" w:rsidRDefault="002215CE" w:rsidP="002215CE">
      <w:pPr>
        <w:rPr>
          <w:noProof/>
        </w:rPr>
      </w:pPr>
    </w:p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70"/>
        <w:gridCol w:w="1375"/>
        <w:gridCol w:w="4147"/>
        <w:gridCol w:w="1886"/>
        <w:gridCol w:w="132"/>
        <w:gridCol w:w="1523"/>
      </w:tblGrid>
      <w:tr w:rsidR="002215CE" w:rsidTr="00F604D9">
        <w:tc>
          <w:tcPr>
            <w:tcW w:w="7938" w:type="dxa"/>
            <w:gridSpan w:val="5"/>
          </w:tcPr>
          <w:p w:rsidR="002215CE" w:rsidRPr="0089639D" w:rsidRDefault="002215CE" w:rsidP="00F604D9">
            <w:pPr>
              <w:rPr>
                <w:i/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 xml:space="preserve">A.6.2 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–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Sommaire de l'aide</w:t>
            </w:r>
          </w:p>
        </w:tc>
        <w:tc>
          <w:tcPr>
            <w:tcW w:w="1350" w:type="dxa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  <w:sz w:val="28"/>
                <w:szCs w:val="28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6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Pr="000127B4" w:rsidRDefault="002215CE" w:rsidP="00F604D9">
            <w:r>
              <w:t>être connecté à l'application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F604D9">
        <w:tc>
          <w:tcPr>
            <w:tcW w:w="9288" w:type="dxa"/>
            <w:gridSpan w:val="6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0127B4" w:rsidRDefault="002215CE" w:rsidP="00F604D9">
            <w:r>
              <w:t>Vérifier l'ergonomie de la page d'accueil de l'aide</w:t>
            </w:r>
          </w:p>
          <w:p w:rsidR="002215CE" w:rsidRPr="0089639D" w:rsidRDefault="002215CE" w:rsidP="00F604D9">
            <w:pPr>
              <w:rPr>
                <w:b/>
              </w:rPr>
            </w:pPr>
          </w:p>
        </w:tc>
      </w:tr>
      <w:tr w:rsidR="002215CE" w:rsidTr="00F604D9">
        <w:trPr>
          <w:trHeight w:val="101"/>
        </w:trPr>
        <w:tc>
          <w:tcPr>
            <w:tcW w:w="1774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4146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1886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1482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</w:tr>
      <w:tr w:rsidR="002215CE" w:rsidTr="00F604D9">
        <w:trPr>
          <w:trHeight w:val="61"/>
        </w:trPr>
        <w:tc>
          <w:tcPr>
            <w:tcW w:w="470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304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4146" w:type="dxa"/>
          </w:tcPr>
          <w:p w:rsidR="002215CE" w:rsidRDefault="002215CE" w:rsidP="00F604D9"/>
        </w:tc>
        <w:tc>
          <w:tcPr>
            <w:tcW w:w="1886" w:type="dxa"/>
          </w:tcPr>
          <w:p w:rsidR="002215CE" w:rsidRDefault="002215CE" w:rsidP="00F604D9"/>
        </w:tc>
        <w:tc>
          <w:tcPr>
            <w:tcW w:w="1482" w:type="dxa"/>
            <w:gridSpan w:val="2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470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304" w:type="dxa"/>
          </w:tcPr>
          <w:p w:rsidR="002215CE" w:rsidRPr="00EF424F" w:rsidRDefault="002215CE" w:rsidP="00F604D9">
            <w:pPr>
              <w:jc w:val="center"/>
            </w:pPr>
            <w:r>
              <w:t>Cliquer sur "Aide"</w:t>
            </w:r>
          </w:p>
        </w:tc>
        <w:tc>
          <w:tcPr>
            <w:tcW w:w="4146" w:type="dxa"/>
          </w:tcPr>
          <w:p w:rsidR="002215CE" w:rsidRDefault="002215CE" w:rsidP="00F604D9">
            <w:r w:rsidRPr="00EF424F">
              <w:rPr>
                <w:noProof/>
              </w:rPr>
              <w:drawing>
                <wp:inline distT="0" distB="0" distL="0" distR="0" wp14:anchorId="60558157" wp14:editId="4B4FC371">
                  <wp:extent cx="2447703" cy="1504389"/>
                  <wp:effectExtent l="19050" t="0" r="0" b="0"/>
                  <wp:docPr id="27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572" cy="150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</w:tcPr>
          <w:p w:rsidR="002215CE" w:rsidRDefault="002215CE" w:rsidP="00F604D9"/>
        </w:tc>
        <w:tc>
          <w:tcPr>
            <w:tcW w:w="1482" w:type="dxa"/>
            <w:gridSpan w:val="2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470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304" w:type="dxa"/>
          </w:tcPr>
          <w:p w:rsidR="002215CE" w:rsidRDefault="002215CE" w:rsidP="00F604D9">
            <w:pPr>
              <w:jc w:val="center"/>
            </w:pPr>
            <w:r>
              <w:t>Cliquer sur "Sommaire"</w:t>
            </w:r>
          </w:p>
        </w:tc>
        <w:tc>
          <w:tcPr>
            <w:tcW w:w="4146" w:type="dxa"/>
          </w:tcPr>
          <w:p w:rsidR="002215CE" w:rsidRPr="00EF424F" w:rsidRDefault="002215CE" w:rsidP="00F604D9">
            <w:r w:rsidRPr="00EF424F">
              <w:rPr>
                <w:noProof/>
              </w:rPr>
              <w:drawing>
                <wp:inline distT="0" distB="0" distL="0" distR="0" wp14:anchorId="4E09A1EA" wp14:editId="62955C02">
                  <wp:extent cx="2477666" cy="1499191"/>
                  <wp:effectExtent l="19050" t="0" r="0" b="0"/>
                  <wp:docPr id="29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1835" cy="1501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6" w:type="dxa"/>
          </w:tcPr>
          <w:p w:rsidR="002215CE" w:rsidRDefault="002215CE" w:rsidP="00F604D9"/>
        </w:tc>
        <w:tc>
          <w:tcPr>
            <w:tcW w:w="1482" w:type="dxa"/>
            <w:gridSpan w:val="2"/>
          </w:tcPr>
          <w:p w:rsidR="002215CE" w:rsidRDefault="002215CE" w:rsidP="00F604D9"/>
        </w:tc>
      </w:tr>
    </w:tbl>
    <w:p w:rsidR="002215CE" w:rsidRDefault="002215CE" w:rsidP="002215CE"/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4"/>
        <w:gridCol w:w="1686"/>
        <w:gridCol w:w="3726"/>
        <w:gridCol w:w="1541"/>
        <w:gridCol w:w="1527"/>
        <w:gridCol w:w="357"/>
        <w:gridCol w:w="662"/>
      </w:tblGrid>
      <w:tr w:rsidR="002215CE" w:rsidTr="00F604D9">
        <w:tc>
          <w:tcPr>
            <w:tcW w:w="8188" w:type="dxa"/>
            <w:gridSpan w:val="5"/>
          </w:tcPr>
          <w:p w:rsidR="002215CE" w:rsidRPr="00482928" w:rsidRDefault="002215CE" w:rsidP="00F604D9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B.1.4</w:t>
            </w:r>
            <w:r>
              <w:rPr>
                <w:sz w:val="28"/>
                <w:szCs w:val="28"/>
              </w:rPr>
              <w:t xml:space="preserve"> – Changement de mot de passe obligatoire</w:t>
            </w:r>
          </w:p>
        </w:tc>
        <w:tc>
          <w:tcPr>
            <w:tcW w:w="1100" w:type="dxa"/>
            <w:gridSpan w:val="2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Default="002215CE" w:rsidP="00F604D9">
            <w:r>
              <w:t>Pouvoir se connecter à l'application avec un mot de passe antérieure à 45 jours.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c>
          <w:tcPr>
            <w:tcW w:w="9288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89639D" w:rsidRDefault="002215CE" w:rsidP="00F604D9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Affichage de la page de changement de mot de passe obligatoire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rPr>
          <w:trHeight w:val="101"/>
        </w:trPr>
        <w:tc>
          <w:tcPr>
            <w:tcW w:w="2497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215CE" w:rsidRDefault="002215CE" w:rsidP="00F604D9"/>
        </w:tc>
        <w:tc>
          <w:tcPr>
            <w:tcW w:w="2027" w:type="dxa"/>
          </w:tcPr>
          <w:p w:rsidR="002215CE" w:rsidRDefault="002215CE" w:rsidP="00F604D9"/>
        </w:tc>
        <w:tc>
          <w:tcPr>
            <w:tcW w:w="2188" w:type="dxa"/>
            <w:gridSpan w:val="2"/>
          </w:tcPr>
          <w:p w:rsidR="002215CE" w:rsidRDefault="002215CE" w:rsidP="00F604D9"/>
        </w:tc>
        <w:tc>
          <w:tcPr>
            <w:tcW w:w="675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482928" w:rsidRDefault="002215CE" w:rsidP="00F604D9">
            <w:pPr>
              <w:jc w:val="center"/>
            </w:pPr>
            <w:r>
              <w:t>Se connecter.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 w:rsidRPr="00A01CB7">
              <w:rPr>
                <w:noProof/>
              </w:rPr>
              <w:drawing>
                <wp:inline distT="0" distB="0" distL="0" distR="0" wp14:anchorId="16F795F1" wp14:editId="333FF087">
                  <wp:extent cx="2201415" cy="1626782"/>
                  <wp:effectExtent l="19050" t="0" r="8385" b="0"/>
                  <wp:docPr id="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146" cy="16273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Remplir les champs en mettant un faux mot de passe actuel.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Retour sur la page de changement de mot de passe obligatoire.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 xml:space="preserve">Remplir les champs en mettant 2 nouveaux </w:t>
            </w:r>
            <w:proofErr w:type="spellStart"/>
            <w:r>
              <w:t>mdp</w:t>
            </w:r>
            <w:proofErr w:type="spellEnd"/>
            <w:r>
              <w:t xml:space="preserve"> différents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Retour sur la page de changement de mot de passe obligatoire.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773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Cliquer sur Annuler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Retour à l'interface principale (de connexion).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902" w:type="dxa"/>
          </w:tcPr>
          <w:p w:rsidR="002215CE" w:rsidRDefault="002215CE" w:rsidP="00F604D9">
            <w:pPr>
              <w:jc w:val="center"/>
            </w:pPr>
            <w:r>
              <w:t>Se reconnecter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Affichage de la page de changement de mot de passe obligatoire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  <w:p w:rsidR="002215CE" w:rsidRPr="00F23A23" w:rsidRDefault="002215CE" w:rsidP="00F604D9"/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902" w:type="dxa"/>
          </w:tcPr>
          <w:p w:rsidR="002215CE" w:rsidRDefault="002215CE" w:rsidP="00F604D9">
            <w:pPr>
              <w:jc w:val="center"/>
            </w:pPr>
            <w:r>
              <w:t>Remplir les champs correctement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Retour à l'interface de connexion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902" w:type="dxa"/>
          </w:tcPr>
          <w:p w:rsidR="002215CE" w:rsidRDefault="002215CE" w:rsidP="00F604D9">
            <w:pPr>
              <w:jc w:val="center"/>
            </w:pPr>
            <w:r>
              <w:t xml:space="preserve">S'identifier avec le nouveau </w:t>
            </w:r>
            <w:proofErr w:type="spellStart"/>
            <w:r>
              <w:t>mdp</w:t>
            </w:r>
            <w:proofErr w:type="spellEnd"/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Affichage de la page d'accueil du profil.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</w:tbl>
    <w:p w:rsidR="002215CE" w:rsidRDefault="002215CE" w:rsidP="002215CE"/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8"/>
        <w:gridCol w:w="1662"/>
        <w:gridCol w:w="3829"/>
        <w:gridCol w:w="1496"/>
        <w:gridCol w:w="1506"/>
        <w:gridCol w:w="351"/>
        <w:gridCol w:w="661"/>
      </w:tblGrid>
      <w:tr w:rsidR="002215CE" w:rsidTr="00F604D9">
        <w:tc>
          <w:tcPr>
            <w:tcW w:w="8188" w:type="dxa"/>
            <w:gridSpan w:val="5"/>
          </w:tcPr>
          <w:p w:rsidR="002215CE" w:rsidRPr="00482928" w:rsidRDefault="002215CE" w:rsidP="00F604D9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B.2.2</w:t>
            </w:r>
            <w:r>
              <w:rPr>
                <w:sz w:val="28"/>
                <w:szCs w:val="28"/>
              </w:rPr>
              <w:t xml:space="preserve"> – Palmarès responsable régionale</w:t>
            </w:r>
          </w:p>
        </w:tc>
        <w:tc>
          <w:tcPr>
            <w:tcW w:w="1100" w:type="dxa"/>
            <w:gridSpan w:val="2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Default="002215CE" w:rsidP="00F604D9">
            <w:r>
              <w:t>Pouvoir se connecter en tant que responsable régional.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c>
          <w:tcPr>
            <w:tcW w:w="9288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89639D" w:rsidRDefault="002215CE" w:rsidP="00F604D9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 xml:space="preserve">Test de l'affichage du palmarès </w:t>
            </w:r>
            <w:proofErr w:type="spellStart"/>
            <w:r>
              <w:rPr>
                <w:sz w:val="24"/>
                <w:szCs w:val="24"/>
              </w:rPr>
              <w:t>regional</w:t>
            </w:r>
            <w:proofErr w:type="spellEnd"/>
            <w:r>
              <w:rPr>
                <w:sz w:val="24"/>
                <w:szCs w:val="24"/>
              </w:rPr>
              <w:t xml:space="preserve"> du responsable régional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rPr>
          <w:trHeight w:val="101"/>
        </w:trPr>
        <w:tc>
          <w:tcPr>
            <w:tcW w:w="2497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215CE" w:rsidRDefault="002215CE" w:rsidP="00F604D9"/>
        </w:tc>
        <w:tc>
          <w:tcPr>
            <w:tcW w:w="2027" w:type="dxa"/>
          </w:tcPr>
          <w:p w:rsidR="002215CE" w:rsidRDefault="002215CE" w:rsidP="00F604D9"/>
        </w:tc>
        <w:tc>
          <w:tcPr>
            <w:tcW w:w="2188" w:type="dxa"/>
            <w:gridSpan w:val="2"/>
          </w:tcPr>
          <w:p w:rsidR="002215CE" w:rsidRDefault="002215CE" w:rsidP="00F604D9"/>
        </w:tc>
        <w:tc>
          <w:tcPr>
            <w:tcW w:w="675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482928" w:rsidRDefault="002215CE" w:rsidP="00F604D9">
            <w:pPr>
              <w:jc w:val="center"/>
            </w:pPr>
            <w:r>
              <w:t>Se connecter en tant que "responsable régional".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Affichage de la page d'accueil "Responsable régional".</w:t>
            </w:r>
          </w:p>
        </w:tc>
        <w:tc>
          <w:tcPr>
            <w:tcW w:w="2027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Cliquer sur l'onglet "Palmarès"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 w:rsidRPr="002C47D8">
              <w:rPr>
                <w:noProof/>
              </w:rPr>
              <w:drawing>
                <wp:inline distT="0" distB="0" distL="0" distR="0" wp14:anchorId="36FB4ACD" wp14:editId="6171798E">
                  <wp:extent cx="2275368" cy="1711842"/>
                  <wp:effectExtent l="19050" t="0" r="0" b="0"/>
                  <wp:docPr id="2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7583" cy="1711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  <w:rPr>
                <w:b/>
                <w:u w:val="single"/>
              </w:rPr>
            </w:pPr>
            <w:r>
              <w:t>Vérifier les filtres par défaut</w:t>
            </w:r>
          </w:p>
          <w:p w:rsidR="002215CE" w:rsidRPr="00F23A23" w:rsidRDefault="002215CE" w:rsidP="00F604D9">
            <w:pPr>
              <w:jc w:val="center"/>
            </w:pP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Devise : euro</w:t>
            </w:r>
          </w:p>
          <w:p w:rsidR="002215CE" w:rsidRDefault="002215CE" w:rsidP="00F604D9">
            <w:pPr>
              <w:jc w:val="center"/>
            </w:pPr>
            <w:r>
              <w:t>Localisation : régional</w:t>
            </w:r>
          </w:p>
          <w:p w:rsidR="002215CE" w:rsidRDefault="002215CE" w:rsidP="00F604D9">
            <w:pPr>
              <w:jc w:val="center"/>
            </w:pPr>
            <w:r>
              <w:t>Période : période et mois dernier</w:t>
            </w:r>
          </w:p>
          <w:p w:rsidR="002215CE" w:rsidRDefault="002215CE" w:rsidP="00F604D9">
            <w:pPr>
              <w:jc w:val="center"/>
            </w:pPr>
            <w:r>
              <w:t>Indicateurs : tous</w:t>
            </w:r>
          </w:p>
          <w:p w:rsidR="002215CE" w:rsidRDefault="002215CE" w:rsidP="00F604D9">
            <w:pPr>
              <w:jc w:val="center"/>
            </w:pPr>
            <w:r>
              <w:t>Caractéristiques : toutes</w:t>
            </w:r>
          </w:p>
          <w:p w:rsidR="002215CE" w:rsidRPr="00F23A23" w:rsidRDefault="002215CE" w:rsidP="00F604D9">
            <w:pPr>
              <w:jc w:val="center"/>
            </w:pPr>
            <w:r>
              <w:t>Familles d'articles : toutes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215CE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Jouer avec les filtres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Changement des données du tableau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</w:tbl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95"/>
        <w:gridCol w:w="1902"/>
        <w:gridCol w:w="1901"/>
        <w:gridCol w:w="2027"/>
        <w:gridCol w:w="1763"/>
        <w:gridCol w:w="425"/>
        <w:gridCol w:w="675"/>
      </w:tblGrid>
      <w:tr w:rsidR="002215CE" w:rsidTr="00F604D9">
        <w:tc>
          <w:tcPr>
            <w:tcW w:w="8188" w:type="dxa"/>
            <w:gridSpan w:val="5"/>
          </w:tcPr>
          <w:p w:rsidR="002215CE" w:rsidRPr="00482928" w:rsidRDefault="002215CE" w:rsidP="00F604D9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B.3.2</w:t>
            </w:r>
            <w:r>
              <w:rPr>
                <w:sz w:val="28"/>
                <w:szCs w:val="28"/>
              </w:rPr>
              <w:t xml:space="preserve"> – Indisponibilité de filtres</w:t>
            </w:r>
          </w:p>
        </w:tc>
        <w:tc>
          <w:tcPr>
            <w:tcW w:w="1100" w:type="dxa"/>
            <w:gridSpan w:val="2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Default="002215CE" w:rsidP="00F604D9">
            <w:r>
              <w:t>Pouvoir se connecter en tant que responsable régional.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c>
          <w:tcPr>
            <w:tcW w:w="9288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89639D" w:rsidRDefault="002215CE" w:rsidP="00F604D9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indisponibilité du filtre "famille d'article" et disponibilité uniquement des éléments "régional" et "national" dans le filtre "localisation".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rPr>
          <w:trHeight w:val="101"/>
        </w:trPr>
        <w:tc>
          <w:tcPr>
            <w:tcW w:w="2497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215CE" w:rsidRDefault="002215CE" w:rsidP="00F604D9"/>
        </w:tc>
        <w:tc>
          <w:tcPr>
            <w:tcW w:w="2027" w:type="dxa"/>
          </w:tcPr>
          <w:p w:rsidR="002215CE" w:rsidRDefault="002215CE" w:rsidP="00F604D9"/>
        </w:tc>
        <w:tc>
          <w:tcPr>
            <w:tcW w:w="2188" w:type="dxa"/>
            <w:gridSpan w:val="2"/>
          </w:tcPr>
          <w:p w:rsidR="002215CE" w:rsidRDefault="002215CE" w:rsidP="00F604D9"/>
        </w:tc>
        <w:tc>
          <w:tcPr>
            <w:tcW w:w="675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482928" w:rsidRDefault="002215CE" w:rsidP="00F604D9">
            <w:pPr>
              <w:jc w:val="center"/>
            </w:pPr>
            <w:r>
              <w:t>Se connecter en tant que "responsable régional".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Affichage de la page d'accueil "Responsable régional".</w:t>
            </w:r>
          </w:p>
        </w:tc>
        <w:tc>
          <w:tcPr>
            <w:tcW w:w="2027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 xml:space="preserve">Dans la partie "filtres", vérifier le </w:t>
            </w:r>
            <w:proofErr w:type="spellStart"/>
            <w:r>
              <w:t>grisement</w:t>
            </w:r>
            <w:proofErr w:type="spellEnd"/>
            <w:r>
              <w:t xml:space="preserve"> "Famille d'article".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proofErr w:type="spellStart"/>
            <w:r>
              <w:t>Grisement</w:t>
            </w:r>
            <w:proofErr w:type="spellEnd"/>
            <w:r>
              <w:t xml:space="preserve"> du filtre "Famille d'article".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  <w:rPr>
                <w:b/>
                <w:u w:val="single"/>
              </w:rPr>
            </w:pPr>
            <w:r>
              <w:t xml:space="preserve">Dans la partie "filtres", vérifier la disponibilité exclusive des éléments </w:t>
            </w:r>
            <w:r w:rsidRPr="00F23A23">
              <w:t>"régional" et "national</w:t>
            </w:r>
            <w:r>
              <w:t>" dans le filtre "localisation".</w:t>
            </w:r>
          </w:p>
          <w:p w:rsidR="002215CE" w:rsidRPr="00F23A23" w:rsidRDefault="002215CE" w:rsidP="00F604D9">
            <w:pPr>
              <w:jc w:val="center"/>
            </w:pP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 xml:space="preserve">Exclusivité des éléments </w:t>
            </w:r>
            <w:r w:rsidRPr="00F23A23">
              <w:t>"régional" et "national" dans le filtre "localisation"</w:t>
            </w:r>
            <w:r>
              <w:t>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Répéter l'action 2 et 3 pour les onglets palmarès, historique, et détails.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</w:tbl>
    <w:p w:rsidR="002215CE" w:rsidRDefault="002215CE" w:rsidP="002215CE"/>
    <w:p w:rsidR="002215CE" w:rsidRDefault="002215CE" w:rsidP="002215CE">
      <w:pPr>
        <w:rPr>
          <w:noProof/>
        </w:rPr>
      </w:pPr>
    </w:p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44"/>
        <w:gridCol w:w="1669"/>
        <w:gridCol w:w="3516"/>
        <w:gridCol w:w="1667"/>
        <w:gridCol w:w="1588"/>
        <w:gridCol w:w="374"/>
        <w:gridCol w:w="665"/>
      </w:tblGrid>
      <w:tr w:rsidR="002215CE" w:rsidTr="00F604D9">
        <w:tc>
          <w:tcPr>
            <w:tcW w:w="8188" w:type="dxa"/>
            <w:gridSpan w:val="5"/>
          </w:tcPr>
          <w:p w:rsidR="002215CE" w:rsidRPr="00482928" w:rsidRDefault="002215CE" w:rsidP="00F604D9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B.4.2</w:t>
            </w:r>
            <w:r>
              <w:rPr>
                <w:sz w:val="28"/>
                <w:szCs w:val="28"/>
              </w:rPr>
              <w:t xml:space="preserve"> – Refus d'une étude</w:t>
            </w:r>
          </w:p>
        </w:tc>
        <w:tc>
          <w:tcPr>
            <w:tcW w:w="1100" w:type="dxa"/>
            <w:gridSpan w:val="2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Default="002215CE" w:rsidP="002215CE">
            <w:pPr>
              <w:pStyle w:val="Paragraphedeliste"/>
              <w:numPr>
                <w:ilvl w:val="0"/>
                <w:numId w:val="6"/>
              </w:numPr>
              <w:spacing w:line="240" w:lineRule="auto"/>
            </w:pPr>
            <w:r w:rsidRPr="00231433">
              <w:t>Pouvoir se connecter en tant que chef de produit</w:t>
            </w:r>
          </w:p>
          <w:p w:rsidR="002215CE" w:rsidRPr="00231433" w:rsidRDefault="002215CE" w:rsidP="002215CE">
            <w:pPr>
              <w:pStyle w:val="Paragraphedeliste"/>
              <w:numPr>
                <w:ilvl w:val="0"/>
                <w:numId w:val="6"/>
              </w:numPr>
              <w:spacing w:line="240" w:lineRule="auto"/>
            </w:pPr>
            <w:r>
              <w:t>Présence d'une étude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89639D" w:rsidRDefault="002215CE" w:rsidP="00F604D9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Rejette une demande d'étude.</w:t>
            </w:r>
          </w:p>
          <w:p w:rsidR="002215CE" w:rsidRPr="0089639D" w:rsidRDefault="002215CE" w:rsidP="00F604D9">
            <w:pPr>
              <w:rPr>
                <w:b/>
                <w:u w:val="single"/>
              </w:rPr>
            </w:pPr>
          </w:p>
        </w:tc>
      </w:tr>
      <w:tr w:rsidR="002215CE" w:rsidTr="00F604D9">
        <w:trPr>
          <w:trHeight w:val="101"/>
        </w:trPr>
        <w:tc>
          <w:tcPr>
            <w:tcW w:w="2497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215CE" w:rsidRDefault="002215CE" w:rsidP="00F604D9"/>
        </w:tc>
        <w:tc>
          <w:tcPr>
            <w:tcW w:w="2027" w:type="dxa"/>
          </w:tcPr>
          <w:p w:rsidR="002215CE" w:rsidRDefault="002215CE" w:rsidP="00F604D9"/>
        </w:tc>
        <w:tc>
          <w:tcPr>
            <w:tcW w:w="2188" w:type="dxa"/>
            <w:gridSpan w:val="2"/>
          </w:tcPr>
          <w:p w:rsidR="002215CE" w:rsidRDefault="002215CE" w:rsidP="00F604D9"/>
        </w:tc>
        <w:tc>
          <w:tcPr>
            <w:tcW w:w="675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482928" w:rsidRDefault="002215CE" w:rsidP="00F604D9">
            <w:pPr>
              <w:jc w:val="center"/>
            </w:pPr>
            <w:r>
              <w:t>Se connecter en tant que "chef de produit ".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 w:rsidRPr="00E141C0">
              <w:rPr>
                <w:noProof/>
              </w:rPr>
              <w:drawing>
                <wp:inline distT="0" distB="0" distL="0" distR="0" wp14:anchorId="595129AE" wp14:editId="19B8E409">
                  <wp:extent cx="2076450" cy="1474280"/>
                  <wp:effectExtent l="19050" t="0" r="0" b="0"/>
                  <wp:docPr id="25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1474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7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Double cliquer sur l'étude à refuser.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Affichage de l'étude.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  <w:rPr>
                <w:b/>
                <w:u w:val="single"/>
              </w:rPr>
            </w:pPr>
            <w:r>
              <w:t>Dans le panneau "étape 1", cliquer sur refuser.</w:t>
            </w:r>
          </w:p>
          <w:p w:rsidR="002215CE" w:rsidRPr="00F23A23" w:rsidRDefault="002215CE" w:rsidP="00F604D9">
            <w:pPr>
              <w:jc w:val="center"/>
            </w:pP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Ouverture d'Outlook.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r>
              <w:t>Revenir à l'écran d'accueil.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  <w:r>
              <w:t>Affichage de la liste des études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902" w:type="dxa"/>
          </w:tcPr>
          <w:p w:rsidR="002215CE" w:rsidRDefault="002215CE" w:rsidP="00F604D9">
            <w:pPr>
              <w:jc w:val="center"/>
            </w:pPr>
            <w:r>
              <w:t>Vérification du rejet de l'étude précédente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Le statut de l'étude précédente est à "Rejetée".</w:t>
            </w: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</w:tbl>
    <w:p w:rsidR="002215CE" w:rsidRDefault="002215CE" w:rsidP="002215CE"/>
    <w:p w:rsidR="002215CE" w:rsidRDefault="002215CE" w:rsidP="002215C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95"/>
        <w:gridCol w:w="1902"/>
        <w:gridCol w:w="1901"/>
        <w:gridCol w:w="2027"/>
        <w:gridCol w:w="1763"/>
        <w:gridCol w:w="425"/>
        <w:gridCol w:w="675"/>
      </w:tblGrid>
      <w:tr w:rsidR="002215CE" w:rsidTr="00F604D9">
        <w:tc>
          <w:tcPr>
            <w:tcW w:w="8188" w:type="dxa"/>
            <w:gridSpan w:val="5"/>
          </w:tcPr>
          <w:p w:rsidR="002215CE" w:rsidRPr="00482928" w:rsidRDefault="002215CE" w:rsidP="00F604D9">
            <w:pPr>
              <w:rPr>
                <w:sz w:val="28"/>
                <w:szCs w:val="28"/>
              </w:rPr>
            </w:pPr>
            <w:r w:rsidRPr="0089639D">
              <w:rPr>
                <w:b/>
                <w:sz w:val="28"/>
                <w:szCs w:val="28"/>
              </w:rPr>
              <w:lastRenderedPageBreak/>
              <w:t>Scénario :</w:t>
            </w:r>
            <w:r w:rsidRPr="0089639D">
              <w:rPr>
                <w:sz w:val="28"/>
                <w:szCs w:val="28"/>
              </w:rPr>
              <w:t xml:space="preserve"> </w:t>
            </w:r>
            <w:r>
              <w:rPr>
                <w:i/>
                <w:sz w:val="28"/>
                <w:szCs w:val="28"/>
              </w:rPr>
              <w:t>B.6.4</w:t>
            </w:r>
            <w:r>
              <w:rPr>
                <w:sz w:val="28"/>
                <w:szCs w:val="28"/>
              </w:rPr>
              <w:t xml:space="preserve"> – Déconnexion</w:t>
            </w:r>
          </w:p>
        </w:tc>
        <w:tc>
          <w:tcPr>
            <w:tcW w:w="1100" w:type="dxa"/>
            <w:gridSpan w:val="2"/>
          </w:tcPr>
          <w:p w:rsidR="002215CE" w:rsidRPr="00785B4B" w:rsidRDefault="002215CE" w:rsidP="00F604D9">
            <w:pPr>
              <w:jc w:val="center"/>
              <w:rPr>
                <w:i/>
                <w:color w:val="A5421A" w:themeColor="accent5" w:themeShade="BF"/>
              </w:rPr>
            </w:pPr>
            <w:r w:rsidRPr="00785B4B">
              <w:rPr>
                <w:i/>
                <w:color w:val="A5421A" w:themeColor="accent5" w:themeShade="BF"/>
              </w:rPr>
              <w:t>en cours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Pr="0089639D" w:rsidRDefault="002215CE" w:rsidP="00F604D9">
            <w:pPr>
              <w:rPr>
                <w:b/>
                <w:u w:val="single"/>
              </w:rPr>
            </w:pPr>
            <w:proofErr w:type="spellStart"/>
            <w:r w:rsidRPr="0089639D">
              <w:rPr>
                <w:b/>
                <w:u w:val="single"/>
              </w:rPr>
              <w:t>Pré</w:t>
            </w:r>
            <w:r>
              <w:rPr>
                <w:b/>
                <w:u w:val="single"/>
              </w:rPr>
              <w:t>-</w:t>
            </w:r>
            <w:r w:rsidRPr="0089639D">
              <w:rPr>
                <w:b/>
                <w:u w:val="single"/>
              </w:rPr>
              <w:t>requis</w:t>
            </w:r>
            <w:proofErr w:type="spellEnd"/>
            <w:r w:rsidRPr="0089639D">
              <w:rPr>
                <w:b/>
                <w:u w:val="single"/>
              </w:rPr>
              <w:t xml:space="preserve"> :</w:t>
            </w:r>
          </w:p>
          <w:p w:rsidR="002215CE" w:rsidRPr="00E911D0" w:rsidRDefault="002215CE" w:rsidP="00F604D9">
            <w:r w:rsidRPr="00E911D0">
              <w:t>Pouvoir se connecter à l'application avec tous les profils</w:t>
            </w:r>
          </w:p>
        </w:tc>
      </w:tr>
      <w:tr w:rsidR="002215CE" w:rsidTr="00F604D9">
        <w:tc>
          <w:tcPr>
            <w:tcW w:w="9288" w:type="dxa"/>
            <w:gridSpan w:val="7"/>
          </w:tcPr>
          <w:p w:rsidR="002215CE" w:rsidRDefault="002215CE" w:rsidP="00F604D9">
            <w:pPr>
              <w:rPr>
                <w:b/>
                <w:u w:val="single"/>
              </w:rPr>
            </w:pPr>
            <w:r w:rsidRPr="0089639D">
              <w:rPr>
                <w:b/>
                <w:u w:val="single"/>
              </w:rPr>
              <w:t>Descriptif :</w:t>
            </w:r>
          </w:p>
          <w:p w:rsidR="002215CE" w:rsidRPr="0089639D" w:rsidRDefault="002215CE" w:rsidP="00F604D9">
            <w:pPr>
              <w:pStyle w:val="Sansinterligne"/>
              <w:rPr>
                <w:b/>
                <w:u w:val="single"/>
              </w:rPr>
            </w:pPr>
            <w:r>
              <w:rPr>
                <w:sz w:val="24"/>
                <w:szCs w:val="24"/>
              </w:rPr>
              <w:t>Test de la déconnexion</w:t>
            </w:r>
          </w:p>
        </w:tc>
      </w:tr>
      <w:tr w:rsidR="002215CE" w:rsidTr="00F604D9">
        <w:trPr>
          <w:trHeight w:val="101"/>
        </w:trPr>
        <w:tc>
          <w:tcPr>
            <w:tcW w:w="2497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Actions</w:t>
            </w:r>
          </w:p>
        </w:tc>
        <w:tc>
          <w:tcPr>
            <w:tcW w:w="1901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souhaité</w:t>
            </w:r>
          </w:p>
        </w:tc>
        <w:tc>
          <w:tcPr>
            <w:tcW w:w="2027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Résultat constaté</w:t>
            </w:r>
          </w:p>
        </w:tc>
        <w:tc>
          <w:tcPr>
            <w:tcW w:w="2188" w:type="dxa"/>
            <w:gridSpan w:val="2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Commentaire</w:t>
            </w:r>
          </w:p>
        </w:tc>
        <w:tc>
          <w:tcPr>
            <w:tcW w:w="67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OK</w:t>
            </w: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N°</w:t>
            </w:r>
          </w:p>
        </w:tc>
        <w:tc>
          <w:tcPr>
            <w:tcW w:w="1902" w:type="dxa"/>
          </w:tcPr>
          <w:p w:rsidR="002215CE" w:rsidRPr="0089639D" w:rsidRDefault="002215CE" w:rsidP="00F604D9">
            <w:pPr>
              <w:jc w:val="center"/>
              <w:rPr>
                <w:b/>
              </w:rPr>
            </w:pPr>
            <w:r w:rsidRPr="0089639D">
              <w:rPr>
                <w:b/>
              </w:rPr>
              <w:t>Libellé</w:t>
            </w:r>
          </w:p>
        </w:tc>
        <w:tc>
          <w:tcPr>
            <w:tcW w:w="1901" w:type="dxa"/>
          </w:tcPr>
          <w:p w:rsidR="002215CE" w:rsidRDefault="002215CE" w:rsidP="00F604D9"/>
        </w:tc>
        <w:tc>
          <w:tcPr>
            <w:tcW w:w="2027" w:type="dxa"/>
          </w:tcPr>
          <w:p w:rsidR="002215CE" w:rsidRDefault="002215CE" w:rsidP="00F604D9"/>
        </w:tc>
        <w:tc>
          <w:tcPr>
            <w:tcW w:w="2188" w:type="dxa"/>
            <w:gridSpan w:val="2"/>
          </w:tcPr>
          <w:p w:rsidR="002215CE" w:rsidRDefault="002215CE" w:rsidP="00F604D9"/>
        </w:tc>
        <w:tc>
          <w:tcPr>
            <w:tcW w:w="675" w:type="dxa"/>
          </w:tcPr>
          <w:p w:rsidR="002215CE" w:rsidRDefault="002215CE" w:rsidP="00F604D9"/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482928" w:rsidRDefault="002215CE" w:rsidP="00F604D9">
            <w:pPr>
              <w:jc w:val="center"/>
            </w:pPr>
            <w:r>
              <w:t>Se connecter.</w:t>
            </w: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  <w:r>
              <w:t>Page d'accueil.</w:t>
            </w:r>
          </w:p>
        </w:tc>
        <w:tc>
          <w:tcPr>
            <w:tcW w:w="2027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Pr="0089639D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jc w:val="center"/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  <w:p w:rsidR="002215CE" w:rsidRDefault="002215CE" w:rsidP="00F604D9">
            <w:pPr>
              <w:jc w:val="center"/>
              <w:rPr>
                <w:b/>
              </w:rPr>
            </w:pPr>
          </w:p>
          <w:p w:rsidR="002215CE" w:rsidRDefault="002215CE" w:rsidP="00F604D9">
            <w:pPr>
              <w:rPr>
                <w:b/>
              </w:rPr>
            </w:pPr>
          </w:p>
        </w:tc>
        <w:tc>
          <w:tcPr>
            <w:tcW w:w="1902" w:type="dxa"/>
          </w:tcPr>
          <w:p w:rsidR="002215CE" w:rsidRPr="00F23A23" w:rsidRDefault="002215CE" w:rsidP="00F604D9">
            <w:pPr>
              <w:jc w:val="center"/>
            </w:pPr>
            <w:proofErr w:type="spellStart"/>
            <w:r>
              <w:t>Répeter</w:t>
            </w:r>
            <w:proofErr w:type="spellEnd"/>
            <w:r>
              <w:t xml:space="preserve"> les actions 1 à 2 sous tous les profils.</w:t>
            </w:r>
          </w:p>
        </w:tc>
        <w:tc>
          <w:tcPr>
            <w:tcW w:w="1901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  <w:tr w:rsidR="002215CE" w:rsidTr="00F604D9">
        <w:trPr>
          <w:trHeight w:val="61"/>
        </w:trPr>
        <w:tc>
          <w:tcPr>
            <w:tcW w:w="595" w:type="dxa"/>
            <w:shd w:val="clear" w:color="auto" w:fill="E4E4E4" w:themeFill="accent1" w:themeFillTint="33"/>
          </w:tcPr>
          <w:p w:rsidR="002215CE" w:rsidRDefault="002215CE" w:rsidP="00F604D9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902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1901" w:type="dxa"/>
          </w:tcPr>
          <w:p w:rsidR="002215CE" w:rsidRDefault="002215CE" w:rsidP="00F604D9">
            <w:pPr>
              <w:jc w:val="center"/>
            </w:pPr>
          </w:p>
        </w:tc>
        <w:tc>
          <w:tcPr>
            <w:tcW w:w="2027" w:type="dxa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2188" w:type="dxa"/>
            <w:gridSpan w:val="2"/>
          </w:tcPr>
          <w:p w:rsidR="002215CE" w:rsidRPr="00F23A23" w:rsidRDefault="002215CE" w:rsidP="00F604D9">
            <w:pPr>
              <w:jc w:val="center"/>
            </w:pPr>
          </w:p>
        </w:tc>
        <w:tc>
          <w:tcPr>
            <w:tcW w:w="675" w:type="dxa"/>
          </w:tcPr>
          <w:p w:rsidR="002215CE" w:rsidRPr="00F23A23" w:rsidRDefault="002215CE" w:rsidP="00F604D9">
            <w:pPr>
              <w:jc w:val="center"/>
            </w:pPr>
          </w:p>
        </w:tc>
      </w:tr>
    </w:tbl>
    <w:p w:rsidR="002215CE" w:rsidRDefault="002215CE" w:rsidP="002215CE"/>
    <w:p w:rsidR="002215CE" w:rsidRDefault="002215CE" w:rsidP="002215CE"/>
    <w:p w:rsidR="002215CE" w:rsidRDefault="002215CE" w:rsidP="002215CE">
      <w:r>
        <w:t>NOTE : regarder SFD p.41.</w:t>
      </w:r>
    </w:p>
    <w:p w:rsidR="00484C7C" w:rsidRPr="00484C7C" w:rsidRDefault="00484C7C" w:rsidP="00484C7C"/>
    <w:p w:rsidR="00484C7C" w:rsidRPr="00484C7C" w:rsidRDefault="00484C7C" w:rsidP="0068036F">
      <w:pPr>
        <w:pStyle w:val="Titre2"/>
        <w:numPr>
          <w:ilvl w:val="0"/>
          <w:numId w:val="0"/>
        </w:numPr>
        <w:ind w:left="1440"/>
      </w:pPr>
    </w:p>
    <w:sectPr w:rsidR="00484C7C" w:rsidRPr="00484C7C">
      <w:footerReference w:type="default" r:id="rId25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6E45" w:rsidRDefault="00186E45">
      <w:pPr>
        <w:spacing w:after="0" w:line="240" w:lineRule="auto"/>
      </w:pPr>
      <w:r>
        <w:separator/>
      </w:r>
    </w:p>
  </w:endnote>
  <w:endnote w:type="continuationSeparator" w:id="0">
    <w:p w:rsidR="00186E45" w:rsidRDefault="00186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4BC6" w:rsidRDefault="00213538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editId="37AF184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Zone de text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94BC6" w:rsidRDefault="00794BC6">
                          <w:pPr>
                            <w:pStyle w:val="Sansinterligne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29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" filled="f" stroked="f">
              <v:textbox style="mso-fit-shape-to-text:t" inset=",0,,0">
                <w:txbxContent>
                  <w:p w:rsidR="00794BC6" w:rsidRDefault="00794BC6">
                    <w:pPr>
                      <w:pStyle w:val="Sansinterligne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editId="534233BA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6613525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9409430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Zone de text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94BC6" w:rsidRDefault="00213538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>PAGE  \* Arabic  \* MERGEFORMAT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1055BA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Zone de texte 6" o:spid="_x0000_s1030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" filled="f" stroked="f">
              <v:textbox style="layout-flow:vertical">
                <w:txbxContent>
                  <w:p w:rsidR="00794BC6" w:rsidRDefault="00213538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>PAGE  \* Arabic  \* MERGEFORMAT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1055BA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editId="2DC756AA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id="Rectangle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" filled="f" strokecolor="black [3213]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editId="53548768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6987540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498475</wp:posOffset>
                  </wp:positionV>
                </mc:Fallback>
              </mc:AlternateContent>
              <wp:extent cx="128270" cy="6297930"/>
              <wp:effectExtent l="0" t="0" r="0" b="0"/>
              <wp:wrapNone/>
              <wp:docPr id="15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id="Rectangle 8" o:spid="_x0000_s1026" style="position:absolute;margin-left:0;margin-top:0;width:10.1pt;height:495.9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" fillcolor="black [3213]" stroked="f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editId="6CDB7DD7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6987540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7193280</wp:posOffset>
                  </wp:positionV>
                </mc:Fallback>
              </mc:AlternateContent>
              <wp:extent cx="128270" cy="2823210"/>
              <wp:effectExtent l="0" t="0" r="0" b="0"/>
              <wp:wrapNone/>
              <wp:docPr id="17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id="Rectangle 9" o:spid="_x0000_s1026" style="position:absolute;margin-left:0;margin-top:0;width:10.1pt;height:222.3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aGalgIAADM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6E45" w:rsidRDefault="00186E45">
      <w:pPr>
        <w:spacing w:after="0" w:line="240" w:lineRule="auto"/>
      </w:pPr>
      <w:r>
        <w:separator/>
      </w:r>
    </w:p>
  </w:footnote>
  <w:footnote w:type="continuationSeparator" w:id="0">
    <w:p w:rsidR="00186E45" w:rsidRDefault="00186E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2632C"/>
    <w:multiLevelType w:val="hybridMultilevel"/>
    <w:tmpl w:val="C6FA02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72201B"/>
    <w:multiLevelType w:val="hybridMultilevel"/>
    <w:tmpl w:val="E3A010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041E0B"/>
    <w:multiLevelType w:val="hybridMultilevel"/>
    <w:tmpl w:val="184EBAE4"/>
    <w:lvl w:ilvl="0" w:tplc="43207440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C36969"/>
    <w:multiLevelType w:val="hybridMultilevel"/>
    <w:tmpl w:val="3B906D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240B66"/>
    <w:multiLevelType w:val="hybridMultilevel"/>
    <w:tmpl w:val="808269EE"/>
    <w:lvl w:ilvl="0" w:tplc="8652932C">
      <w:start w:val="4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3A623D"/>
    <w:multiLevelType w:val="hybridMultilevel"/>
    <w:tmpl w:val="01267716"/>
    <w:lvl w:ilvl="0" w:tplc="E0F6DC08">
      <w:start w:val="1"/>
      <w:numFmt w:val="decimal"/>
      <w:pStyle w:val="Titre2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5BD"/>
    <w:rsid w:val="000D7D00"/>
    <w:rsid w:val="001055BA"/>
    <w:rsid w:val="00186E45"/>
    <w:rsid w:val="001A35BD"/>
    <w:rsid w:val="00213538"/>
    <w:rsid w:val="002215CE"/>
    <w:rsid w:val="00484C7C"/>
    <w:rsid w:val="0068036F"/>
    <w:rsid w:val="006F2B48"/>
    <w:rsid w:val="00794BC6"/>
    <w:rsid w:val="0082377E"/>
    <w:rsid w:val="008465B9"/>
    <w:rsid w:val="009A50D4"/>
    <w:rsid w:val="00B75488"/>
    <w:rsid w:val="00B86357"/>
    <w:rsid w:val="00C2606C"/>
    <w:rsid w:val="00E07AB7"/>
    <w:rsid w:val="00F53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88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484C7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4C7C"/>
    <w:pPr>
      <w:keepNext/>
      <w:keepLines/>
      <w:numPr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84C7C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84C7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7A7A7A" w:themeColor="accent1"/>
      <w:sz w:val="28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bCs/>
      <w:i/>
      <w:iCs/>
      <w:color w:val="7F7F7F" w:themeColor="text1" w:themeTint="80"/>
      <w:sz w:val="26"/>
    </w:rPr>
  </w:style>
  <w:style w:type="character" w:styleId="Emphaseple">
    <w:name w:val="Subtle Emphasis"/>
    <w:basedOn w:val="Policepardfaut"/>
    <w:uiPriority w:val="19"/>
    <w:qFormat/>
    <w:rPr>
      <w:i/>
      <w:iCs/>
      <w:color w:val="7A7A7A" w:themeColor="accent1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D1282E" w:themeColor="text2"/>
    </w:rPr>
  </w:style>
  <w:style w:type="character" w:styleId="Rfrenceple">
    <w:name w:val="Subtle Reference"/>
    <w:basedOn w:val="Policepardfaut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itredulivre">
    <w:name w:val="Book Title"/>
    <w:basedOn w:val="Policepardfaut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rPr>
      <w:color w:val="80808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TM2">
    <w:name w:val="toc 2"/>
    <w:basedOn w:val="Normal"/>
    <w:next w:val="Normal"/>
    <w:autoRedefine/>
    <w:uiPriority w:val="39"/>
    <w:unhideWhenUsed/>
    <w:rsid w:val="00484C7C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84C7C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484C7C"/>
    <w:rPr>
      <w:color w:val="CC9900" w:themeColor="hyperlink"/>
      <w:u w:val="single"/>
    </w:rPr>
  </w:style>
  <w:style w:type="table" w:styleId="Grilledutableau">
    <w:name w:val="Table Grid"/>
    <w:basedOn w:val="TableauNormal"/>
    <w:uiPriority w:val="59"/>
    <w:rsid w:val="002215CE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M1">
    <w:name w:val="toc 1"/>
    <w:basedOn w:val="Normal"/>
    <w:next w:val="Normal"/>
    <w:autoRedefine/>
    <w:uiPriority w:val="39"/>
    <w:unhideWhenUsed/>
    <w:rsid w:val="002215CE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88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484C7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84C7C"/>
    <w:pPr>
      <w:keepNext/>
      <w:keepLines/>
      <w:numPr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84C7C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84C7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36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7A7A7A" w:themeColor="accent1"/>
      <w:sz w:val="28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bCs/>
      <w:i/>
      <w:iCs/>
      <w:color w:val="7F7F7F" w:themeColor="text1" w:themeTint="80"/>
      <w:sz w:val="26"/>
    </w:rPr>
  </w:style>
  <w:style w:type="character" w:styleId="Emphaseple">
    <w:name w:val="Subtle Emphasis"/>
    <w:basedOn w:val="Policepardfaut"/>
    <w:uiPriority w:val="19"/>
    <w:qFormat/>
    <w:rPr>
      <w:i/>
      <w:iCs/>
      <w:color w:val="7A7A7A" w:themeColor="accent1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D1282E" w:themeColor="text2"/>
    </w:rPr>
  </w:style>
  <w:style w:type="character" w:styleId="Rfrenceple">
    <w:name w:val="Subtle Reference"/>
    <w:basedOn w:val="Policepardfaut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Titredulivre">
    <w:name w:val="Book Title"/>
    <w:basedOn w:val="Policepardfaut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rPr>
      <w:color w:val="80808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TM2">
    <w:name w:val="toc 2"/>
    <w:basedOn w:val="Normal"/>
    <w:next w:val="Normal"/>
    <w:autoRedefine/>
    <w:uiPriority w:val="39"/>
    <w:unhideWhenUsed/>
    <w:rsid w:val="00484C7C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84C7C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484C7C"/>
    <w:rPr>
      <w:color w:val="CC9900" w:themeColor="hyperlink"/>
      <w:u w:val="single"/>
    </w:rPr>
  </w:style>
  <w:style w:type="table" w:styleId="Grilledutableau">
    <w:name w:val="Table Grid"/>
    <w:basedOn w:val="TableauNormal"/>
    <w:uiPriority w:val="59"/>
    <w:rsid w:val="002215CE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M1">
    <w:name w:val="toc 1"/>
    <w:basedOn w:val="Normal"/>
    <w:next w:val="Normal"/>
    <w:autoRedefine/>
    <w:uiPriority w:val="39"/>
    <w:unhideWhenUsed/>
    <w:rsid w:val="002215C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erre\AppData\Roaming\Microsoft\Templates\Essential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018"/>
    <w:rsid w:val="00090345"/>
    <w:rsid w:val="003F5BB6"/>
    <w:rsid w:val="0096295F"/>
    <w:rsid w:val="009F6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80" w:after="0" w:line="288" w:lineRule="auto"/>
      <w:outlineLvl w:val="0"/>
    </w:pPr>
    <w:rPr>
      <w:rFonts w:asciiTheme="majorHAnsi" w:eastAsiaTheme="majorEastAsia" w:hAnsiTheme="majorHAnsi" w:cstheme="majorBidi"/>
      <w:bCs/>
      <w:caps/>
      <w:color w:val="4F81BD" w:themeColor="accen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200" w:after="0" w:line="288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1F497D" w:themeColor="text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9FDEBBF775B45DAB2F630E3E8809046">
    <w:name w:val="89FDEBBF775B45DAB2F630E3E8809046"/>
  </w:style>
  <w:style w:type="paragraph" w:customStyle="1" w:styleId="9EA02C67AC0D42ABBD5C30FD213609BD">
    <w:name w:val="9EA02C67AC0D42ABBD5C30FD213609BD"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Cs/>
      <w:caps/>
      <w:color w:val="4F81BD" w:themeColor="accen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eastAsiaTheme="majorEastAsia" w:cstheme="majorBidi"/>
      <w:b/>
      <w:bCs/>
      <w:caps/>
      <w:color w:val="1F497D" w:themeColor="text2"/>
    </w:rPr>
  </w:style>
  <w:style w:type="paragraph" w:customStyle="1" w:styleId="D6C66EE5BD164A6888A8993B5E2104A4">
    <w:name w:val="D6C66EE5BD164A6888A8993B5E2104A4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80" w:after="0" w:line="288" w:lineRule="auto"/>
      <w:outlineLvl w:val="0"/>
    </w:pPr>
    <w:rPr>
      <w:rFonts w:asciiTheme="majorHAnsi" w:eastAsiaTheme="majorEastAsia" w:hAnsiTheme="majorHAnsi" w:cstheme="majorBidi"/>
      <w:bCs/>
      <w:caps/>
      <w:color w:val="4F81BD" w:themeColor="accen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200" w:after="0" w:line="288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1F497D" w:themeColor="text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9FDEBBF775B45DAB2F630E3E8809046">
    <w:name w:val="89FDEBBF775B45DAB2F630E3E8809046"/>
  </w:style>
  <w:style w:type="paragraph" w:customStyle="1" w:styleId="9EA02C67AC0D42ABBD5C30FD213609BD">
    <w:name w:val="9EA02C67AC0D42ABBD5C30FD213609BD"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Cs/>
      <w:caps/>
      <w:color w:val="4F81BD" w:themeColor="accen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eastAsiaTheme="majorEastAsia" w:cstheme="majorBidi"/>
      <w:b/>
      <w:bCs/>
      <w:caps/>
      <w:color w:val="1F497D" w:themeColor="text2"/>
    </w:rPr>
  </w:style>
  <w:style w:type="paragraph" w:customStyle="1" w:styleId="D6C66EE5BD164A6888A8993B5E2104A4">
    <w:name w:val="D6C66EE5BD164A6888A8993B5E2104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97F6B8-5DA6-4A19-9077-FDDDE75F63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C31AF4-1FF4-47FC-9A75-4663262E1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</Template>
  <TotalTime>1</TotalTime>
  <Pages>12</Pages>
  <Words>866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NOM DU RAPPORT</vt:lpstr>
    </vt:vector>
  </TitlesOfParts>
  <Company>Hewlett-Packard</Company>
  <LinksUpToDate>false</LinksUpToDate>
  <CharactersWithSpaces>5621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Scénarios Recette</dc:title>
  <dc:subject>Projet Darties – Groupe2</dc:subject>
  <dc:creator>pierre</dc:creator>
  <cp:lastModifiedBy>pierre</cp:lastModifiedBy>
  <cp:revision>2</cp:revision>
  <dcterms:created xsi:type="dcterms:W3CDTF">2010-12-14T22:07:00Z</dcterms:created>
  <dcterms:modified xsi:type="dcterms:W3CDTF">2010-12-14T22:07:00Z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